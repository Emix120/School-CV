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D285" w14:textId="046FCB15" w:rsidR="00F05EE0" w:rsidRDefault="002C1E27" w:rsidP="00FF0043">
      <w:pPr>
        <w:pStyle w:val="ContactInfo"/>
        <w:jc w:val="center"/>
      </w:pPr>
      <w:sdt>
        <w:sdtPr>
          <w:alias w:val="Street Address"/>
          <w:tag w:val="Street Address"/>
          <w:id w:val="1415969137"/>
          <w:placeholder>
            <w:docPart w:val="7B5286D6D1104C02ABEE59E7AC29F867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proofErr w:type="spellStart"/>
          <w:r w:rsidR="00576373">
            <w:t>Awka</w:t>
          </w:r>
          <w:proofErr w:type="spellEnd"/>
          <w:r w:rsidR="00576373">
            <w:t>, Anambra State</w:t>
          </w:r>
        </w:sdtContent>
      </w:sdt>
    </w:p>
    <w:p w14:paraId="17AF444F" w14:textId="3F1B2FBB" w:rsidR="00FF0043" w:rsidRDefault="00FF0043" w:rsidP="0059584A">
      <w:pPr>
        <w:pStyle w:val="ContactInfo"/>
        <w:jc w:val="center"/>
      </w:pPr>
      <w:hyperlink r:id="rId10" w:history="1">
        <w:proofErr w:type="spellStart"/>
        <w:r w:rsidRPr="00FF0043">
          <w:rPr>
            <w:rStyle w:val="Hyperlink"/>
          </w:rPr>
          <w:t>LikendIn</w:t>
        </w:r>
        <w:proofErr w:type="spellEnd"/>
      </w:hyperlink>
    </w:p>
    <w:p w14:paraId="43D59ECA" w14:textId="499C77B4" w:rsidR="00F05EE0" w:rsidRDefault="002C1E27" w:rsidP="00FF0043">
      <w:pPr>
        <w:pStyle w:val="ContactInfo"/>
        <w:jc w:val="center"/>
      </w:pPr>
      <w:sdt>
        <w:sdtPr>
          <w:alias w:val="Telephone"/>
          <w:tag w:val="Telephone"/>
          <w:id w:val="599758962"/>
          <w:placeholder>
            <w:docPart w:val="5F42765D4B194E3D83DF6E111F07B41A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59584A">
            <w:t>+2348165496550</w:t>
          </w:r>
        </w:sdtContent>
      </w:sdt>
    </w:p>
    <w:sdt>
      <w:sdtPr>
        <w:rPr>
          <w:rStyle w:val="Emphasis"/>
        </w:rPr>
        <w:alias w:val="Email"/>
        <w:tag w:val=""/>
        <w:id w:val="1889536063"/>
        <w:placeholder>
          <w:docPart w:val="8D6B8C48F4CA4B5EAD1409BAB71EDF0D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14:paraId="75397BDA" w14:textId="56C0638C" w:rsidR="00F05EE0" w:rsidRDefault="0059584A" w:rsidP="0059584A">
          <w:pPr>
            <w:pStyle w:val="ContactInfo"/>
            <w:jc w:val="center"/>
            <w:rPr>
              <w:rStyle w:val="Emphasis"/>
            </w:rPr>
          </w:pPr>
          <w:r>
            <w:rPr>
              <w:rStyle w:val="Emphasis"/>
            </w:rPr>
            <w:t>Okoyemmanuel13@gmail.com</w:t>
          </w:r>
        </w:p>
      </w:sdtContent>
    </w:sdt>
    <w:p w14:paraId="2D2ADEC4" w14:textId="7B25C78E" w:rsidR="00CC276F" w:rsidRDefault="00FF0043" w:rsidP="0059584A">
      <w:pPr>
        <w:pStyle w:val="ContactInfo"/>
        <w:jc w:val="center"/>
        <w:rPr>
          <w:rStyle w:val="Emphasis"/>
        </w:rPr>
      </w:pPr>
      <w:hyperlink r:id="rId11" w:history="1">
        <w:r w:rsidR="00CC276F" w:rsidRPr="00FF0043">
          <w:rPr>
            <w:rStyle w:val="Hyperlink"/>
          </w:rPr>
          <w:t>GitHub</w:t>
        </w:r>
      </w:hyperlink>
    </w:p>
    <w:p w14:paraId="39515D8C" w14:textId="50B7A47C" w:rsidR="00F05EE0" w:rsidRDefault="002C1E27" w:rsidP="006B46D3">
      <w:pPr>
        <w:pStyle w:val="Name"/>
        <w:jc w:val="center"/>
      </w:pPr>
      <w:sdt>
        <w:sdtPr>
          <w:alias w:val="Your Name"/>
          <w:tag w:val=""/>
          <w:id w:val="1197042864"/>
          <w:placeholder>
            <w:docPart w:val="E0482D1D126F4F73B43EF2CFFD9A4C2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576373">
            <w:t>OkoyE emmanuel emeka</w:t>
          </w:r>
        </w:sdtContent>
      </w:sdt>
    </w:p>
    <w:tbl>
      <w:tblPr>
        <w:tblStyle w:val="PlainTable4"/>
        <w:tblW w:w="5179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8191"/>
      </w:tblGrid>
      <w:tr w:rsidR="00F05EE0" w14:paraId="508DD749" w14:textId="77777777" w:rsidTr="003F03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19FCF23D" w14:textId="77777777" w:rsidR="00F05EE0" w:rsidRDefault="00576373">
            <w:pPr>
              <w:pStyle w:val="Heading1"/>
            </w:pPr>
            <w:r>
              <w:t>Education</w:t>
            </w:r>
          </w:p>
          <w:p w14:paraId="65CC2A2B" w14:textId="229F5B31" w:rsidR="00DC4863" w:rsidRPr="00DC4863" w:rsidRDefault="00DC4863" w:rsidP="00DC4863"/>
          <w:p w14:paraId="4E214790" w14:textId="77777777" w:rsidR="00DC4863" w:rsidRPr="00DC4863" w:rsidRDefault="00DC4863" w:rsidP="00DC4863"/>
          <w:p w14:paraId="4BF0733C" w14:textId="77777777" w:rsidR="00DC4863" w:rsidRDefault="00DC4863" w:rsidP="00D26381">
            <w:pPr>
              <w:rPr>
                <w:b w:val="0"/>
                <w:bCs w:val="0"/>
              </w:rPr>
            </w:pPr>
          </w:p>
          <w:p w14:paraId="0A2A3AF8" w14:textId="77777777" w:rsidR="00552271" w:rsidRPr="00552271" w:rsidRDefault="00552271" w:rsidP="00552271"/>
          <w:p w14:paraId="54464056" w14:textId="77777777" w:rsidR="00552271" w:rsidRDefault="00552271" w:rsidP="00552271">
            <w:pPr>
              <w:rPr>
                <w:b w:val="0"/>
                <w:bCs w:val="0"/>
              </w:rPr>
            </w:pPr>
          </w:p>
          <w:p w14:paraId="0D8C840E" w14:textId="77777777" w:rsidR="00552271" w:rsidRDefault="00552271" w:rsidP="00552271"/>
          <w:p w14:paraId="6E91E696" w14:textId="77777777" w:rsidR="005D3476" w:rsidRDefault="005D3476" w:rsidP="00552271"/>
          <w:p w14:paraId="69F599AB" w14:textId="77777777" w:rsidR="005D3476" w:rsidRDefault="005D3476" w:rsidP="00552271">
            <w:pPr>
              <w:rPr>
                <w:b w:val="0"/>
                <w:bCs w:val="0"/>
              </w:rPr>
            </w:pPr>
          </w:p>
          <w:p w14:paraId="0F0275E6" w14:textId="77777777" w:rsidR="00552271" w:rsidRDefault="00552271" w:rsidP="00552271">
            <w:pPr>
              <w:pStyle w:val="Heading1"/>
              <w:rPr>
                <w:b w:val="0"/>
                <w:bCs w:val="0"/>
              </w:rPr>
            </w:pPr>
            <w:r>
              <w:t>Research</w:t>
            </w:r>
          </w:p>
          <w:p w14:paraId="5E159545" w14:textId="77777777" w:rsidR="005D3476" w:rsidRPr="005D3476" w:rsidRDefault="005D3476" w:rsidP="005D3476"/>
          <w:p w14:paraId="5DB7770E" w14:textId="77777777" w:rsidR="005D3476" w:rsidRPr="005D3476" w:rsidRDefault="005D3476" w:rsidP="005D3476"/>
          <w:p w14:paraId="7912A786" w14:textId="77777777" w:rsidR="005D3476" w:rsidRPr="005D3476" w:rsidRDefault="005D3476" w:rsidP="005D3476"/>
          <w:p w14:paraId="4CF2D4A9" w14:textId="77777777" w:rsidR="005D3476" w:rsidRDefault="005D3476" w:rsidP="005D3476">
            <w:pPr>
              <w:rPr>
                <w:rFonts w:asciiTheme="majorHAnsi" w:eastAsiaTheme="majorEastAsia" w:hAnsiTheme="majorHAnsi" w:cstheme="majorBidi"/>
                <w:b w:val="0"/>
                <w:bCs w:val="0"/>
                <w:caps/>
                <w:color w:val="7E97AD" w:themeColor="accent1"/>
                <w:sz w:val="21"/>
              </w:rPr>
            </w:pPr>
          </w:p>
          <w:p w14:paraId="7DEE9210" w14:textId="77777777" w:rsidR="005D3476" w:rsidRPr="005D3476" w:rsidRDefault="005D3476" w:rsidP="005D3476"/>
          <w:p w14:paraId="2879C010" w14:textId="77777777" w:rsidR="005D3476" w:rsidRDefault="005D3476" w:rsidP="005D3476">
            <w:pPr>
              <w:jc w:val="center"/>
              <w:rPr>
                <w:b w:val="0"/>
                <w:bCs w:val="0"/>
              </w:rPr>
            </w:pPr>
          </w:p>
          <w:p w14:paraId="27A69BE9" w14:textId="77777777" w:rsidR="005D3476" w:rsidRDefault="005D3476" w:rsidP="00A30479">
            <w:pPr>
              <w:rPr>
                <w:b w:val="0"/>
                <w:bCs w:val="0"/>
              </w:rPr>
            </w:pPr>
          </w:p>
          <w:p w14:paraId="017E8760" w14:textId="416ACC99" w:rsidR="005D3476" w:rsidRPr="005D3476" w:rsidRDefault="005D3476" w:rsidP="005D3476">
            <w:pPr>
              <w:pStyle w:val="Heading1"/>
            </w:pPr>
            <w:r>
              <w:t>PUBLICATION</w:t>
            </w:r>
          </w:p>
        </w:tc>
        <w:tc>
          <w:tcPr>
            <w:tcW w:w="472" w:type="dxa"/>
          </w:tcPr>
          <w:p w14:paraId="28C1D5F9" w14:textId="77777777" w:rsidR="00F05EE0" w:rsidRDefault="00F05E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1C143C" w14:textId="698E9E0A" w:rsidR="00DC4863" w:rsidRDefault="00DC4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p w14:paraId="1F9DE14F" w14:textId="0D94B102" w:rsidR="00576373" w:rsidRDefault="00BA29E6" w:rsidP="005D3476">
            <w:pPr>
              <w:pStyle w:val="Heading2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caps w:val="0"/>
                <w:color w:val="595959" w:themeColor="text1" w:themeTint="A6"/>
                <w14:ligatures w14:val="none"/>
              </w:rPr>
            </w:pPr>
            <w:r>
              <w:t>bachelor in physics and industrial physics                                                      2019 - 2023</w:t>
            </w:r>
          </w:p>
          <w:p w14:paraId="0A34C2BC" w14:textId="77777777" w:rsidR="00BA29E6" w:rsidRDefault="00BA29E6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Nigeria                                                  Nnamdi Azikiwe University </w:t>
            </w:r>
          </w:p>
          <w:p w14:paraId="5E21F799" w14:textId="65584BF4" w:rsidR="00BA29E6" w:rsidRDefault="00BA29E6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CGPA</w:t>
            </w:r>
            <w:r w:rsidR="006C6F32">
              <w:t xml:space="preserve">                                                      4.1</w:t>
            </w:r>
            <w:r w:rsidR="005D3476">
              <w:t xml:space="preserve"> / 5.0</w:t>
            </w:r>
          </w:p>
          <w:p w14:paraId="4A60707C" w14:textId="1F4A1216" w:rsidR="006C6F32" w:rsidRPr="009F3D7A" w:rsidRDefault="006C6F32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F3D7A">
              <w:rPr>
                <w:b w:val="0"/>
                <w:bCs w:val="0"/>
              </w:rPr>
              <w:t xml:space="preserve">HIGH SCHOOL (WAEC, </w:t>
            </w:r>
            <w:proofErr w:type="gramStart"/>
            <w:r w:rsidRPr="009F3D7A">
              <w:rPr>
                <w:b w:val="0"/>
                <w:bCs w:val="0"/>
              </w:rPr>
              <w:t xml:space="preserve">NECO)   </w:t>
            </w:r>
            <w:proofErr w:type="gramEnd"/>
            <w:r w:rsidRPr="009F3D7A">
              <w:rPr>
                <w:b w:val="0"/>
                <w:bCs w:val="0"/>
              </w:rPr>
              <w:t xml:space="preserve">                             </w:t>
            </w:r>
            <w:r w:rsidR="009F3D7A">
              <w:rPr>
                <w:b w:val="0"/>
                <w:bCs w:val="0"/>
              </w:rPr>
              <w:t xml:space="preserve">  </w:t>
            </w:r>
            <w:r w:rsidRPr="009F3D7A">
              <w:rPr>
                <w:b w:val="0"/>
                <w:bCs w:val="0"/>
              </w:rPr>
              <w:t xml:space="preserve">                                             </w:t>
            </w:r>
            <w:r w:rsidR="00552271" w:rsidRPr="009F3D7A">
              <w:rPr>
                <w:b w:val="0"/>
                <w:bCs w:val="0"/>
              </w:rPr>
              <w:t xml:space="preserve">   </w:t>
            </w:r>
            <w:r w:rsidRPr="009F3D7A">
              <w:rPr>
                <w:b w:val="0"/>
                <w:bCs w:val="0"/>
              </w:rPr>
              <w:t xml:space="preserve">      2011 – 2017</w:t>
            </w:r>
          </w:p>
          <w:p w14:paraId="62F35528" w14:textId="77777777" w:rsidR="00D26381" w:rsidRDefault="006C6F32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Nigeria                                                  Federal Science and Technical College</w:t>
            </w:r>
          </w:p>
          <w:p w14:paraId="07612F43" w14:textId="77777777" w:rsidR="00552271" w:rsidRDefault="0040270D" w:rsidP="00552271">
            <w:pPr>
              <w:tabs>
                <w:tab w:val="left" w:pos="23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ab/>
            </w:r>
          </w:p>
          <w:p w14:paraId="0F720347" w14:textId="77777777" w:rsidR="00552271" w:rsidRDefault="00552271" w:rsidP="00552271">
            <w:pPr>
              <w:tabs>
                <w:tab w:val="left" w:pos="23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85228A" w14:textId="77777777" w:rsidR="00552271" w:rsidRDefault="00552271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Nnamdi Azikiwe University </w:t>
            </w:r>
          </w:p>
          <w:p w14:paraId="48490A74" w14:textId="77777777" w:rsidR="005D3476" w:rsidRDefault="00552271" w:rsidP="005D347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Research Supervisor (Advisor – Mr. </w:t>
            </w:r>
            <w:proofErr w:type="spellStart"/>
            <w:r>
              <w:t>Ikenga</w:t>
            </w:r>
            <w:proofErr w:type="spellEnd"/>
            <w:r>
              <w:t xml:space="preserve"> </w:t>
            </w:r>
            <w:proofErr w:type="spellStart"/>
            <w:r>
              <w:t>Onyeka</w:t>
            </w:r>
            <w:proofErr w:type="spellEnd"/>
            <w:r>
              <w:t xml:space="preserve"> Anthony)         </w:t>
            </w:r>
          </w:p>
          <w:p w14:paraId="54E63DC6" w14:textId="2D16BC00" w:rsidR="005D3476" w:rsidRPr="00AD585A" w:rsidRDefault="005D3476" w:rsidP="005D3476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585A">
              <w:rPr>
                <w:b w:val="0"/>
                <w:bCs w:val="0"/>
              </w:rPr>
              <w:t xml:space="preserve">Synthesis and Optical Characterization of </w:t>
            </w:r>
            <w:proofErr w:type="spellStart"/>
            <w:r w:rsidRPr="00AD585A">
              <w:rPr>
                <w:b w:val="0"/>
                <w:bCs w:val="0"/>
              </w:rPr>
              <w:t>ZnO</w:t>
            </w:r>
            <w:proofErr w:type="spellEnd"/>
            <w:r w:rsidRPr="00AD585A">
              <w:rPr>
                <w:b w:val="0"/>
                <w:bCs w:val="0"/>
              </w:rPr>
              <w:t>/</w:t>
            </w:r>
            <w:proofErr w:type="spellStart"/>
            <w:r w:rsidRPr="00AD585A">
              <w:rPr>
                <w:b w:val="0"/>
                <w:bCs w:val="0"/>
              </w:rPr>
              <w:t>CuO</w:t>
            </w:r>
            <w:proofErr w:type="spellEnd"/>
            <w:r w:rsidRPr="00AD585A">
              <w:rPr>
                <w:b w:val="0"/>
                <w:bCs w:val="0"/>
              </w:rPr>
              <w:t xml:space="preserve"> blend thin films.</w:t>
            </w:r>
          </w:p>
          <w:p w14:paraId="1719417F" w14:textId="77777777" w:rsidR="00552271" w:rsidRPr="00AD585A" w:rsidRDefault="005D3476" w:rsidP="005D3476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585A">
              <w:rPr>
                <w:b w:val="0"/>
                <w:bCs w:val="0"/>
              </w:rPr>
              <w:t>Investigating how varying deposition time influences their properties for Optoelectronic use.</w:t>
            </w:r>
            <w:r w:rsidR="00552271" w:rsidRPr="00AD585A">
              <w:rPr>
                <w:b w:val="0"/>
                <w:bCs w:val="0"/>
              </w:rPr>
              <w:t xml:space="preserve">             </w:t>
            </w:r>
          </w:p>
          <w:p w14:paraId="315F4CBB" w14:textId="77777777" w:rsidR="005D3476" w:rsidRDefault="005D3476" w:rsidP="005D34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FA7AB4" w14:textId="6BCEC4E9" w:rsidR="00A30479" w:rsidRPr="00395675" w:rsidRDefault="00A30479" w:rsidP="00BE593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395675">
              <w:rPr>
                <w:b w:val="0"/>
                <w:bCs w:val="0"/>
              </w:rPr>
              <w:t>I</w:t>
            </w:r>
            <w:r w:rsidR="00BE593D" w:rsidRPr="00395675">
              <w:rPr>
                <w:b w:val="0"/>
                <w:bCs w:val="0"/>
              </w:rPr>
              <w:t>kenga</w:t>
            </w:r>
            <w:proofErr w:type="spellEnd"/>
            <w:r w:rsidR="00BE593D" w:rsidRPr="00395675">
              <w:rPr>
                <w:b w:val="0"/>
                <w:bCs w:val="0"/>
              </w:rPr>
              <w:t xml:space="preserve"> </w:t>
            </w:r>
            <w:proofErr w:type="spellStart"/>
            <w:r w:rsidR="00BE593D" w:rsidRPr="00395675">
              <w:rPr>
                <w:b w:val="0"/>
                <w:bCs w:val="0"/>
              </w:rPr>
              <w:t>Onyeka</w:t>
            </w:r>
            <w:proofErr w:type="spellEnd"/>
            <w:r w:rsidR="00BE593D" w:rsidRPr="00395675">
              <w:rPr>
                <w:b w:val="0"/>
                <w:bCs w:val="0"/>
              </w:rPr>
              <w:t xml:space="preserve"> A., </w:t>
            </w:r>
            <w:r w:rsidRPr="00395675">
              <w:rPr>
                <w:b w:val="0"/>
                <w:bCs w:val="0"/>
              </w:rPr>
              <w:t>O</w:t>
            </w:r>
            <w:r w:rsidR="00BE593D" w:rsidRPr="00395675">
              <w:rPr>
                <w:b w:val="0"/>
                <w:bCs w:val="0"/>
              </w:rPr>
              <w:t>koye</w:t>
            </w:r>
            <w:r w:rsidRPr="00395675">
              <w:rPr>
                <w:b w:val="0"/>
                <w:bCs w:val="0"/>
              </w:rPr>
              <w:t xml:space="preserve"> Emmanuel</w:t>
            </w:r>
            <w:r w:rsidR="00BE593D" w:rsidRPr="00395675">
              <w:rPr>
                <w:b w:val="0"/>
                <w:bCs w:val="0"/>
              </w:rPr>
              <w:t xml:space="preserve"> E</w:t>
            </w:r>
            <w:r w:rsidRPr="00395675">
              <w:rPr>
                <w:b w:val="0"/>
                <w:bCs w:val="0"/>
              </w:rPr>
              <w:t>.</w:t>
            </w:r>
            <w:r w:rsidR="00BE593D" w:rsidRPr="00395675">
              <w:rPr>
                <w:b w:val="0"/>
                <w:bCs w:val="0"/>
              </w:rPr>
              <w:t xml:space="preserve">, </w:t>
            </w:r>
            <w:proofErr w:type="spellStart"/>
            <w:r w:rsidR="00BE593D" w:rsidRPr="00395675">
              <w:rPr>
                <w:b w:val="0"/>
                <w:bCs w:val="0"/>
              </w:rPr>
              <w:t>Udeze</w:t>
            </w:r>
            <w:proofErr w:type="spellEnd"/>
            <w:r w:rsidR="00BE593D" w:rsidRPr="00395675">
              <w:rPr>
                <w:b w:val="0"/>
                <w:bCs w:val="0"/>
              </w:rPr>
              <w:t xml:space="preserve"> Chinwe U., </w:t>
            </w:r>
            <w:proofErr w:type="spellStart"/>
            <w:r w:rsidR="00BE593D" w:rsidRPr="00395675">
              <w:rPr>
                <w:b w:val="0"/>
                <w:bCs w:val="0"/>
              </w:rPr>
              <w:t>Ndukwe</w:t>
            </w:r>
            <w:proofErr w:type="spellEnd"/>
            <w:r w:rsidR="00BE593D" w:rsidRPr="00395675">
              <w:rPr>
                <w:b w:val="0"/>
                <w:bCs w:val="0"/>
              </w:rPr>
              <w:t xml:space="preserve"> Francis O.</w:t>
            </w:r>
            <w:r w:rsidRPr="00395675">
              <w:rPr>
                <w:b w:val="0"/>
                <w:bCs w:val="0"/>
              </w:rPr>
              <w:t xml:space="preserve">   2024.   </w:t>
            </w:r>
            <w:r w:rsidR="005F5445" w:rsidRPr="00B6412A">
              <w:rPr>
                <w:b w:val="0"/>
                <w:bCs w:val="0"/>
                <w:color w:val="0070C0"/>
              </w:rPr>
              <w:t xml:space="preserve">Influence of Time Variation on UV-Sensitive Optical Properties in </w:t>
            </w:r>
            <w:proofErr w:type="spellStart"/>
            <w:r w:rsidR="005F5445" w:rsidRPr="00B6412A">
              <w:rPr>
                <w:b w:val="0"/>
                <w:bCs w:val="0"/>
                <w:color w:val="0070C0"/>
              </w:rPr>
              <w:t>ZnO</w:t>
            </w:r>
            <w:proofErr w:type="spellEnd"/>
            <w:r w:rsidR="005F5445" w:rsidRPr="00B6412A">
              <w:rPr>
                <w:b w:val="0"/>
                <w:bCs w:val="0"/>
                <w:color w:val="0070C0"/>
              </w:rPr>
              <w:t>/</w:t>
            </w:r>
            <w:proofErr w:type="spellStart"/>
            <w:r w:rsidR="005F5445" w:rsidRPr="00B6412A">
              <w:rPr>
                <w:b w:val="0"/>
                <w:bCs w:val="0"/>
                <w:color w:val="0070C0"/>
              </w:rPr>
              <w:t>CuO</w:t>
            </w:r>
            <w:proofErr w:type="spellEnd"/>
            <w:r w:rsidR="005F5445" w:rsidRPr="00B6412A">
              <w:rPr>
                <w:b w:val="0"/>
                <w:bCs w:val="0"/>
                <w:color w:val="0070C0"/>
              </w:rPr>
              <w:t xml:space="preserve"> blend films.</w:t>
            </w:r>
            <w:r w:rsidR="00B6412A" w:rsidRPr="00B6412A">
              <w:rPr>
                <w:b w:val="0"/>
                <w:bCs w:val="0"/>
                <w:color w:val="0070C0"/>
              </w:rPr>
              <w:t xml:space="preserve"> </w:t>
            </w:r>
            <w:r w:rsidR="005F5445" w:rsidRPr="00B6412A">
              <w:rPr>
                <w:b w:val="0"/>
                <w:bCs w:val="0"/>
                <w:i/>
                <w:iCs/>
              </w:rPr>
              <w:t>International Journal of Nanotechnology and applied Sciences.</w:t>
            </w:r>
            <w:r w:rsidR="005F5445" w:rsidRPr="00395675">
              <w:rPr>
                <w:b w:val="0"/>
                <w:bCs w:val="0"/>
              </w:rPr>
              <w:t xml:space="preserve"> </w:t>
            </w:r>
            <w:r w:rsidR="00BE593D" w:rsidRPr="00395675">
              <w:rPr>
                <w:b w:val="0"/>
                <w:bCs w:val="0"/>
              </w:rPr>
              <w:t>8(1): 8-16.</w:t>
            </w:r>
          </w:p>
          <w:p w14:paraId="46414200" w14:textId="1493CE9E" w:rsidR="00BE593D" w:rsidRPr="00BE593D" w:rsidRDefault="002C1E27" w:rsidP="00BE593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="00BE593D" w:rsidRPr="00BE593D">
                <w:rPr>
                  <w:rStyle w:val="Hyperlink"/>
                </w:rPr>
                <w:t>Project</w:t>
              </w:r>
            </w:hyperlink>
          </w:p>
        </w:tc>
      </w:tr>
      <w:tr w:rsidR="00F05EE0" w14:paraId="498AFF4A" w14:textId="77777777" w:rsidTr="003F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6C88EAD3" w14:textId="0534FC9E" w:rsidR="00F05EE0" w:rsidRDefault="00272EB5">
            <w:pPr>
              <w:pStyle w:val="Heading1"/>
            </w:pPr>
            <w:r>
              <w:t>Skills</w:t>
            </w:r>
          </w:p>
        </w:tc>
        <w:tc>
          <w:tcPr>
            <w:tcW w:w="472" w:type="dxa"/>
          </w:tcPr>
          <w:p w14:paraId="5BA5A2A7" w14:textId="77777777" w:rsidR="00F05EE0" w:rsidRDefault="00F05E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p w14:paraId="0E6A1CA4" w14:textId="77777777" w:rsidR="00F05EE0" w:rsidRDefault="001B7DF2" w:rsidP="00CC276F">
            <w:pPr>
              <w:pStyle w:val="Resume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Management </w:t>
            </w:r>
          </w:p>
          <w:p w14:paraId="37430928" w14:textId="77777777" w:rsidR="001B7DF2" w:rsidRDefault="001B7DF2" w:rsidP="00CC276F">
            <w:pPr>
              <w:pStyle w:val="Resume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Creativity</w:t>
            </w:r>
          </w:p>
          <w:p w14:paraId="1EC53471" w14:textId="77777777" w:rsidR="001B7DF2" w:rsidRDefault="001B7DF2" w:rsidP="00CC276F">
            <w:pPr>
              <w:pStyle w:val="Resume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 Thinking</w:t>
            </w:r>
          </w:p>
          <w:p w14:paraId="7C9BC022" w14:textId="77777777" w:rsidR="001B7DF2" w:rsidRDefault="001B7DF2" w:rsidP="00CC276F">
            <w:pPr>
              <w:pStyle w:val="Resume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Leadership</w:t>
            </w:r>
          </w:p>
          <w:p w14:paraId="0DE654E8" w14:textId="694341E3" w:rsidR="003F0303" w:rsidRDefault="003F0303" w:rsidP="00CC276F">
            <w:pPr>
              <w:pStyle w:val="Resume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 Solving</w:t>
            </w:r>
          </w:p>
          <w:p w14:paraId="1C0366C9" w14:textId="12448970" w:rsidR="001B7DF2" w:rsidRDefault="001B7DF2" w:rsidP="001B7DF2">
            <w:pPr>
              <w:pStyle w:val="Resum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5EE0" w14:paraId="6B88DE31" w14:textId="77777777" w:rsidTr="003F0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342347C3" w14:textId="77777777" w:rsidR="00F05EE0" w:rsidRDefault="00272EB5">
            <w:pPr>
              <w:pStyle w:val="Heading1"/>
              <w:rPr>
                <w:b w:val="0"/>
                <w:bCs w:val="0"/>
              </w:rPr>
            </w:pPr>
            <w:r>
              <w:t>Experience</w:t>
            </w:r>
          </w:p>
          <w:p w14:paraId="2D80DF24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645B371D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2AF6C26D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6F3A0FE9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7978F0E8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4935078F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66A304CE" w14:textId="77777777" w:rsidR="001B7DF2" w:rsidRDefault="001B7DF2" w:rsidP="001B7DF2">
            <w:pPr>
              <w:rPr>
                <w:b w:val="0"/>
                <w:bCs w:val="0"/>
              </w:rPr>
            </w:pPr>
          </w:p>
          <w:p w14:paraId="7470A4A7" w14:textId="77777777" w:rsidR="001B7DF2" w:rsidRPr="001B7DF2" w:rsidRDefault="001B7DF2" w:rsidP="001B7DF2"/>
        </w:tc>
        <w:tc>
          <w:tcPr>
            <w:tcW w:w="472" w:type="dxa"/>
          </w:tcPr>
          <w:p w14:paraId="206994A7" w14:textId="77777777" w:rsidR="00F05EE0" w:rsidRDefault="00F05E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63AAAA9B9844474489D5755ACF277895"/>
                  </w:placeholder>
                  <w15:color w:val="C0C0C0"/>
                  <w15:repeatingSectionItem/>
                </w:sdtPr>
                <w:sdtEndPr/>
                <w:sdtContent>
                  <w:p w14:paraId="0D78996C" w14:textId="6E400639" w:rsidR="00F05EE0" w:rsidRDefault="009F22C9">
                    <w:pPr>
                      <w:pStyle w:val="Heading2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>data analysis</w:t>
                    </w:r>
                  </w:p>
                  <w:p w14:paraId="72EC977E" w14:textId="1C85166C" w:rsidR="009F22C9" w:rsidRDefault="009F22C9" w:rsidP="009F22C9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>3</w:t>
                    </w:r>
                    <w:r w:rsidR="002A43C6">
                      <w:t>mtt / Darey.io</w:t>
                    </w:r>
                    <w:r w:rsidR="00EC69FF">
                      <w:t xml:space="preserve"> Bootcamp Projects</w:t>
                    </w:r>
                    <w:r w:rsidR="00066E9C">
                      <w:t xml:space="preserve">                                                          </w:t>
                    </w:r>
                    <w:r w:rsidR="003F0303">
                      <w:t xml:space="preserve">      </w:t>
                    </w:r>
                    <w:r w:rsidR="00066E9C">
                      <w:t xml:space="preserve">          2024 - Present</w:t>
                    </w:r>
                  </w:p>
                  <w:p w14:paraId="3D0A84FD" w14:textId="23D45DC7" w:rsidR="00EC69FF" w:rsidRPr="009F22C9" w:rsidRDefault="00EC69FF" w:rsidP="009F22C9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>Super Store Project</w:t>
                    </w:r>
                  </w:p>
                  <w:p w14:paraId="0E0B5BBA" w14:textId="60C598F6" w:rsidR="00A45229" w:rsidRPr="00A45229" w:rsidRDefault="00A45229" w:rsidP="00CC276F">
                    <w:pPr>
                      <w:pStyle w:val="ListParagraph"/>
                      <w:numPr>
                        <w:ilvl w:val="0"/>
                        <w:numId w:val="5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A45229">
                      <w:t>Conducted a comprehensive analysis of sales data that</w:t>
                    </w:r>
                    <w:r w:rsidR="00446F6F">
                      <w:t xml:space="preserve"> </w:t>
                    </w:r>
                    <w:r w:rsidRPr="00A45229">
                      <w:t>uncovered actionable insights for</w:t>
                    </w:r>
                    <w:r w:rsidR="00446F6F">
                      <w:t xml:space="preserve"> </w:t>
                    </w:r>
                    <w:r w:rsidRPr="00A45229">
                      <w:t>the marketing team.</w:t>
                    </w:r>
                  </w:p>
                  <w:p w14:paraId="4E27677A" w14:textId="42F6376A" w:rsidR="00A45229" w:rsidRPr="00A45229" w:rsidRDefault="00A45229" w:rsidP="00CC276F">
                    <w:pPr>
                      <w:pStyle w:val="ListParagraph"/>
                      <w:numPr>
                        <w:ilvl w:val="0"/>
                        <w:numId w:val="5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A45229">
                      <w:t>Visualized data trends and patterns using tools like Power</w:t>
                    </w:r>
                    <w:r w:rsidR="00446F6F">
                      <w:t xml:space="preserve"> </w:t>
                    </w:r>
                    <w:r w:rsidRPr="00A45229">
                      <w:t>BI that facilitated informed decision making.</w:t>
                    </w:r>
                  </w:p>
                  <w:p w14:paraId="3FE12B19" w14:textId="77777777" w:rsidR="00446F6F" w:rsidRDefault="00A45229" w:rsidP="00CC276F">
                    <w:pPr>
                      <w:pStyle w:val="ListParagraph"/>
                      <w:numPr>
                        <w:ilvl w:val="0"/>
                        <w:numId w:val="5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A45229">
                      <w:t>Provided strategic recommendations</w:t>
                    </w:r>
                    <w:r w:rsidR="00446F6F">
                      <w:t>.</w:t>
                    </w:r>
                  </w:p>
                  <w:p w14:paraId="6281B130" w14:textId="77777777" w:rsidR="00446F6F" w:rsidRDefault="00446F6F" w:rsidP="00446F6F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</w:p>
                  <w:p w14:paraId="7893F5A8" w14:textId="4E9AF007" w:rsidR="00992BD9" w:rsidRPr="00954CA8" w:rsidRDefault="00992BD9" w:rsidP="00446F6F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b/>
                        <w:bCs/>
                      </w:rPr>
                    </w:pPr>
                    <w:r w:rsidRPr="00954CA8">
                      <w:rPr>
                        <w:b/>
                        <w:bCs/>
                      </w:rPr>
                      <w:t>Data Science and Machine Learning</w:t>
                    </w:r>
                    <w:r w:rsidR="00066E9C" w:rsidRPr="00954CA8">
                      <w:rPr>
                        <w:b/>
                        <w:bCs/>
                      </w:rPr>
                      <w:t xml:space="preserve">                                                                    </w:t>
                    </w:r>
                    <w:r w:rsidR="009C228C" w:rsidRPr="00954CA8">
                      <w:rPr>
                        <w:b/>
                        <w:bCs/>
                      </w:rPr>
                      <w:t>202</w:t>
                    </w:r>
                    <w:r w:rsidR="003F0303">
                      <w:rPr>
                        <w:b/>
                        <w:bCs/>
                      </w:rPr>
                      <w:t>5</w:t>
                    </w:r>
                    <w:r w:rsidR="009C228C" w:rsidRPr="00954CA8">
                      <w:rPr>
                        <w:b/>
                        <w:bCs/>
                      </w:rPr>
                      <w:t xml:space="preserve"> - Present</w:t>
                    </w:r>
                  </w:p>
                  <w:p w14:paraId="2605FEA3" w14:textId="77777777" w:rsidR="00066E9C" w:rsidRDefault="00066E9C" w:rsidP="00446F6F">
                    <w:pPr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</w:p>
                  <w:p w14:paraId="014A7921" w14:textId="35A49B78" w:rsidR="00F05EE0" w:rsidRDefault="00066E9C" w:rsidP="00CC276F">
                    <w:p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066E9C">
                      <w:t>Developed machine learning models (including Logistic</w:t>
                    </w:r>
                    <w:r w:rsidR="00383AA3">
                      <w:t xml:space="preserve"> </w:t>
                    </w:r>
                    <w:r w:rsidRPr="00066E9C">
                      <w:t>Regression and Decision Trees) achieving high accuracy</w:t>
                    </w:r>
                    <w:r w:rsidR="00383AA3">
                      <w:t xml:space="preserve"> </w:t>
                    </w:r>
                    <w:r w:rsidRPr="00066E9C">
                      <w:t>that d</w:t>
                    </w:r>
                    <w:r w:rsidR="003F0303">
                      <w:t>e</w:t>
                    </w:r>
                    <w:r w:rsidRPr="00066E9C">
                      <w:t>rived strategic business decision-making.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63AAAA9B9844474489D5755ACF277895"/>
                  </w:placeholder>
                  <w15:color w:val="C0C0C0"/>
                  <w15:repeatingSectionItem/>
                </w:sdtPr>
                <w:sdtEndPr/>
                <w:sdtContent>
                  <w:p w14:paraId="2115A422" w14:textId="6D7A4616" w:rsidR="00F05EE0" w:rsidRDefault="00383AA3" w:rsidP="003967A7">
                    <w:pPr>
                      <w:pStyle w:val="Heading2"/>
                      <w:spacing w:line="360" w:lineRule="auto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>
                      <w:t>Industrial training</w:t>
                    </w:r>
                    <w:r w:rsidR="00007A10">
                      <w:t xml:space="preserve"> Intership</w:t>
                    </w:r>
                  </w:p>
                  <w:p w14:paraId="56466838" w14:textId="30EEB6F7" w:rsidR="00F05EE0" w:rsidRPr="00AD585A" w:rsidRDefault="00ED39EA" w:rsidP="003967A7">
                    <w:pPr>
                      <w:pStyle w:val="ResumeText"/>
                      <w:spacing w:line="360" w:lineRule="auto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b/>
                        <w:bCs/>
                      </w:rPr>
                    </w:pPr>
                    <w:r w:rsidRPr="00AD585A">
                      <w:rPr>
                        <w:b/>
                        <w:bCs/>
                      </w:rPr>
                      <w:t>Electronics Development Institute (</w:t>
                    </w:r>
                    <w:proofErr w:type="gramStart"/>
                    <w:r w:rsidRPr="00AD585A">
                      <w:rPr>
                        <w:b/>
                        <w:bCs/>
                      </w:rPr>
                      <w:t xml:space="preserve">ELDI)   </w:t>
                    </w:r>
                    <w:proofErr w:type="gramEnd"/>
                    <w:r w:rsidRPr="00AD585A">
                      <w:rPr>
                        <w:b/>
                        <w:bCs/>
                      </w:rPr>
                      <w:t xml:space="preserve">              Dec. 20</w:t>
                    </w:r>
                    <w:r w:rsidR="00C7726D" w:rsidRPr="00AD585A">
                      <w:rPr>
                        <w:b/>
                        <w:bCs/>
                      </w:rPr>
                      <w:t>2</w:t>
                    </w:r>
                    <w:r w:rsidR="00D17E8A" w:rsidRPr="00AD585A">
                      <w:rPr>
                        <w:b/>
                        <w:bCs/>
                      </w:rPr>
                      <w:t>2</w:t>
                    </w:r>
                    <w:r w:rsidR="00C7726D" w:rsidRPr="00AD585A">
                      <w:rPr>
                        <w:b/>
                        <w:bCs/>
                      </w:rPr>
                      <w:t xml:space="preserve"> </w:t>
                    </w:r>
                    <w:r w:rsidR="00D17E8A" w:rsidRPr="00AD585A">
                      <w:rPr>
                        <w:b/>
                        <w:bCs/>
                      </w:rPr>
                      <w:t>–</w:t>
                    </w:r>
                    <w:r w:rsidR="00C7726D" w:rsidRPr="00AD585A">
                      <w:rPr>
                        <w:b/>
                        <w:bCs/>
                      </w:rPr>
                      <w:t xml:space="preserve"> </w:t>
                    </w:r>
                    <w:r w:rsidR="00D17E8A" w:rsidRPr="00AD585A">
                      <w:rPr>
                        <w:b/>
                        <w:bCs/>
                      </w:rPr>
                      <w:t>Mar. 2023</w:t>
                    </w:r>
                  </w:p>
                  <w:p w14:paraId="725D7BEA" w14:textId="77777777" w:rsidR="002A3134" w:rsidRDefault="002A3134" w:rsidP="003967A7">
                    <w:pPr>
                      <w:pStyle w:val="ResumeText"/>
                      <w:spacing w:line="360" w:lineRule="auto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</w:p>
                  <w:p w14:paraId="5E889C36" w14:textId="0E9C8BA0" w:rsidR="00EC39BF" w:rsidRPr="00EC39BF" w:rsidRDefault="00EC39BF" w:rsidP="003967A7">
                    <w:pPr>
                      <w:pStyle w:val="ResumeText"/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Gained hands-on experience in the behavior of</w:t>
                    </w:r>
                    <w:r w:rsidR="00F149D2">
                      <w:t xml:space="preserve"> </w:t>
                    </w:r>
                    <w:r w:rsidRPr="00EC39BF">
                      <w:t>electronic components</w:t>
                    </w:r>
                    <w:r w:rsidR="00F149D2">
                      <w:t xml:space="preserve"> </w:t>
                    </w:r>
                    <w:r w:rsidRPr="00EC39BF">
                      <w:t>and practical circuit design.</w:t>
                    </w:r>
                  </w:p>
                  <w:p w14:paraId="39DDB86E" w14:textId="77777777" w:rsidR="00EC39BF" w:rsidRPr="00EC39BF" w:rsidRDefault="00EC39BF" w:rsidP="003967A7">
                    <w:pPr>
                      <w:pStyle w:val="ResumeText"/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Developed and deployed multiple hardware projects,</w:t>
                    </w:r>
                  </w:p>
                  <w:p w14:paraId="09F9349F" w14:textId="77777777" w:rsidR="00EC39BF" w:rsidRPr="00EC39BF" w:rsidRDefault="00EC39BF" w:rsidP="003967A7">
                    <w:pPr>
                      <w:pStyle w:val="ResumeText"/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including:</w:t>
                    </w:r>
                  </w:p>
                  <w:p w14:paraId="01447FE3" w14:textId="477B4823" w:rsidR="00EC39BF" w:rsidRPr="00EC39BF" w:rsidRDefault="00EC39BF" w:rsidP="003967A7">
                    <w:pPr>
                      <w:pStyle w:val="ResumeText"/>
                      <w:numPr>
                        <w:ilvl w:val="0"/>
                        <w:numId w:val="6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Power Systems: Constructed a functional rectification</w:t>
                    </w:r>
                    <w:r w:rsidR="00680EB0">
                      <w:t xml:space="preserve"> </w:t>
                    </w:r>
                    <w:r w:rsidRPr="00EC39BF">
                      <w:t>circuit hardware.</w:t>
                    </w:r>
                  </w:p>
                  <w:p w14:paraId="015DBBBE" w14:textId="7DF8C514" w:rsidR="00EC39BF" w:rsidRPr="00EC39BF" w:rsidRDefault="00EC39BF" w:rsidP="003967A7">
                    <w:pPr>
                      <w:pStyle w:val="ResumeText"/>
                      <w:numPr>
                        <w:ilvl w:val="0"/>
                        <w:numId w:val="6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Automation: Designed and programmed an Automatic</w:t>
                    </w:r>
                    <w:r w:rsidR="00680EB0">
                      <w:t xml:space="preserve"> </w:t>
                    </w:r>
                    <w:r w:rsidRPr="00EC39BF">
                      <w:t>Sumo Water Pump using Arduino software and Nano</w:t>
                    </w:r>
                    <w:r w:rsidR="003967A7">
                      <w:t xml:space="preserve"> </w:t>
                    </w:r>
                    <w:r w:rsidRPr="00EC39BF">
                      <w:t>hardware.</w:t>
                    </w:r>
                  </w:p>
                  <w:p w14:paraId="534C3479" w14:textId="5DDF4E14" w:rsidR="00EC39BF" w:rsidRPr="00EC39BF" w:rsidRDefault="00EC39BF" w:rsidP="003967A7">
                    <w:pPr>
                      <w:pStyle w:val="ResumeText"/>
                      <w:numPr>
                        <w:ilvl w:val="0"/>
                        <w:numId w:val="6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Embedded Systems: Developed a traffic light control</w:t>
                    </w:r>
                    <w:r w:rsidR="00680EB0">
                      <w:t xml:space="preserve"> </w:t>
                    </w:r>
                    <w:r w:rsidRPr="00EC39BF">
                      <w:t>system using Arduino programming software and Nano</w:t>
                    </w:r>
                    <w:r w:rsidR="00680EB0">
                      <w:t xml:space="preserve"> </w:t>
                    </w:r>
                    <w:r w:rsidRPr="00EC39BF">
                      <w:t>hardware.</w:t>
                    </w:r>
                  </w:p>
                  <w:p w14:paraId="6F0BA7C7" w14:textId="0FCA2FC4" w:rsidR="00AD585A" w:rsidRDefault="00EC39BF" w:rsidP="003967A7">
                    <w:pPr>
                      <w:pStyle w:val="ResumeText"/>
                      <w:numPr>
                        <w:ilvl w:val="0"/>
                        <w:numId w:val="6"/>
                      </w:numPr>
                      <w:spacing w:line="360" w:lineRule="auto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EC39BF">
                      <w:t>Sensors: Built an automated lighting system utilizing LDR</w:t>
                    </w:r>
                    <w:r w:rsidR="003967A7">
                      <w:t xml:space="preserve"> </w:t>
                    </w:r>
                    <w:r w:rsidRPr="00EC39BF">
                      <w:t>(Light Dependent Resistors) for darkness-activated</w:t>
                    </w:r>
                    <w:r w:rsidR="003967A7">
                      <w:t xml:space="preserve"> </w:t>
                    </w:r>
                    <w:r w:rsidRPr="00EC39BF">
                      <w:t>switching.</w:t>
                    </w:r>
                  </w:p>
                  <w:p w14:paraId="661916B4" w14:textId="397C4263" w:rsidR="00F05EE0" w:rsidRDefault="002C1E27" w:rsidP="00AD585A">
                    <w:pPr>
                      <w:pStyle w:val="ResumeText"/>
                      <w:spacing w:line="360" w:lineRule="auto"/>
                      <w:ind w:left="360"/>
                      <w:jc w:val="both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</w:p>
                </w:sdtContent>
              </w:sdt>
            </w:sdtContent>
          </w:sdt>
        </w:tc>
      </w:tr>
      <w:tr w:rsidR="00F05EE0" w14:paraId="7474ED88" w14:textId="77777777" w:rsidTr="003F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0EB4E801" w14:textId="77777777" w:rsidR="00F05EE0" w:rsidRDefault="00395675">
            <w:pPr>
              <w:pStyle w:val="Heading1"/>
              <w:rPr>
                <w:b w:val="0"/>
                <w:bCs w:val="0"/>
              </w:rPr>
            </w:pPr>
            <w:r>
              <w:lastRenderedPageBreak/>
              <w:t>Leadership Position</w:t>
            </w:r>
          </w:p>
          <w:p w14:paraId="0D768337" w14:textId="77777777" w:rsidR="00B6412A" w:rsidRDefault="00B6412A" w:rsidP="00B6412A">
            <w:pPr>
              <w:rPr>
                <w:b w:val="0"/>
                <w:bCs w:val="0"/>
              </w:rPr>
            </w:pPr>
          </w:p>
          <w:p w14:paraId="5DD6048F" w14:textId="77777777" w:rsidR="00B6412A" w:rsidRDefault="00B6412A" w:rsidP="00B6412A">
            <w:pPr>
              <w:rPr>
                <w:b w:val="0"/>
                <w:bCs w:val="0"/>
              </w:rPr>
            </w:pPr>
          </w:p>
          <w:p w14:paraId="39620C52" w14:textId="77777777" w:rsidR="00B6412A" w:rsidRDefault="00B6412A" w:rsidP="00B6412A">
            <w:pPr>
              <w:rPr>
                <w:b w:val="0"/>
                <w:bCs w:val="0"/>
              </w:rPr>
            </w:pPr>
          </w:p>
          <w:p w14:paraId="1116EEC5" w14:textId="77777777" w:rsidR="00B6412A" w:rsidRDefault="00B6412A" w:rsidP="00B6412A">
            <w:pPr>
              <w:rPr>
                <w:b w:val="0"/>
                <w:bCs w:val="0"/>
              </w:rPr>
            </w:pPr>
          </w:p>
          <w:p w14:paraId="7CC0DFBB" w14:textId="71E5060E" w:rsidR="00B6412A" w:rsidRPr="00B6412A" w:rsidRDefault="00B6412A" w:rsidP="00B6412A"/>
        </w:tc>
        <w:tc>
          <w:tcPr>
            <w:tcW w:w="472" w:type="dxa"/>
          </w:tcPr>
          <w:p w14:paraId="0E53F25C" w14:textId="77777777" w:rsidR="00F05EE0" w:rsidRDefault="00F05E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63AAAA9B9844474489D5755ACF277895"/>
                  </w:placeholder>
                  <w15:repeatingSectionItem/>
                </w:sdtPr>
                <w:sdtEndPr/>
                <w:sdtContent>
                  <w:p w14:paraId="45857CC7" w14:textId="590779D7" w:rsidR="00F05EE0" w:rsidRDefault="00395675">
                    <w:pPr>
                      <w:pStyle w:val="Heading2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>
                      <w:t>national Youth service corp (Nysc)</w:t>
                    </w:r>
                  </w:p>
                  <w:p w14:paraId="5E88553B" w14:textId="03E429CE" w:rsidR="00395675" w:rsidRPr="004241A7" w:rsidRDefault="00395675" w:rsidP="00395675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b/>
                        <w:bCs/>
                      </w:rPr>
                    </w:pPr>
                    <w:r w:rsidRPr="004241A7">
                      <w:rPr>
                        <w:b/>
                        <w:bCs/>
                      </w:rPr>
                      <w:t>Director of Socials                                                                                       Apr. 202</w:t>
                    </w:r>
                    <w:r w:rsidR="004241A7">
                      <w:rPr>
                        <w:b/>
                        <w:bCs/>
                      </w:rPr>
                      <w:t>5</w:t>
                    </w:r>
                    <w:r w:rsidRPr="004241A7">
                      <w:rPr>
                        <w:b/>
                        <w:bCs/>
                      </w:rPr>
                      <w:t xml:space="preserve"> – Dec. 202</w:t>
                    </w:r>
                    <w:r w:rsidR="004241A7">
                      <w:rPr>
                        <w:b/>
                        <w:bCs/>
                      </w:rPr>
                      <w:t>5</w:t>
                    </w:r>
                  </w:p>
                  <w:p w14:paraId="7B614539" w14:textId="77777777" w:rsidR="004241A7" w:rsidRPr="004241A7" w:rsidRDefault="004241A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b/>
                        <w:bCs/>
                      </w:rPr>
                    </w:pPr>
                  </w:p>
                  <w:p w14:paraId="34838C7D" w14:textId="59FBBD63" w:rsidR="004241A7" w:rsidRPr="004241A7" w:rsidRDefault="004241A7" w:rsidP="00F45D05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F45D05">
                      <w:rPr>
                        <w:b/>
                        <w:bCs/>
                      </w:rPr>
                      <w:t>Fostered Team Synergy:</w:t>
                    </w:r>
                    <w:r w:rsidRPr="004241A7">
                      <w:t xml:space="preserve"> Maintained order and unity within the CDS group, ensuring a collaborative atmosphere for all members.</w:t>
                    </w:r>
                  </w:p>
                  <w:p w14:paraId="35B1602B" w14:textId="66370048" w:rsidR="004241A7" w:rsidRPr="004241A7" w:rsidRDefault="004241A7" w:rsidP="00F45D05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F45D05">
                      <w:rPr>
                        <w:b/>
                        <w:bCs/>
                      </w:rPr>
                      <w:t>Consumer Rights Education:</w:t>
                    </w:r>
                    <w:r w:rsidRPr="004241A7">
                      <w:t xml:space="preserve"> Led successful outreach</w:t>
                    </w:r>
                    <w:r>
                      <w:t xml:space="preserve"> and Sensitization</w:t>
                    </w:r>
                    <w:r w:rsidRPr="004241A7">
                      <w:t xml:space="preserve"> programs in markets and schools to empower citizens with knowledge regarding their rights as consumers.</w:t>
                    </w:r>
                  </w:p>
                  <w:p w14:paraId="70C31368" w14:textId="54C8163E" w:rsidR="004241A7" w:rsidRPr="004241A7" w:rsidRDefault="004241A7" w:rsidP="00F45D05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F45D05">
                      <w:rPr>
                        <w:b/>
                        <w:bCs/>
                      </w:rPr>
                      <w:t>Community Health Advocacy:</w:t>
                    </w:r>
                    <w:r w:rsidRPr="004241A7">
                      <w:t xml:space="preserve"> Coordinated public cleaning services and environmental awareness walks to promote community wellness and sanitation.</w:t>
                    </w:r>
                  </w:p>
                  <w:p w14:paraId="56CD3E63" w14:textId="77777777" w:rsidR="004241A7" w:rsidRDefault="004241A7" w:rsidP="00F45D05">
                    <w:pPr>
                      <w:pStyle w:val="ListParagraph"/>
                      <w:numPr>
                        <w:ilvl w:val="0"/>
                        <w:numId w:val="3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F45D05">
                      <w:rPr>
                        <w:b/>
                        <w:bCs/>
                      </w:rPr>
                      <w:t>Goal Management:</w:t>
                    </w:r>
                    <w:r w:rsidRPr="004241A7">
                      <w:t xml:space="preserve"> Worked strategically with the leadership team to ensure all group projects were completed on time and within scope.</w:t>
                    </w:r>
                  </w:p>
                  <w:p w14:paraId="007BED60" w14:textId="77777777" w:rsidR="004241A7" w:rsidRDefault="004241A7" w:rsidP="004241A7">
                    <w:p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</w:p>
                  <w:p w14:paraId="4253A6D6" w14:textId="77777777" w:rsidR="004241A7" w:rsidRDefault="004241A7" w:rsidP="004241A7">
                    <w:p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b/>
                        <w:bCs/>
                      </w:rPr>
                    </w:pPr>
                    <w:r w:rsidRPr="004241A7">
                      <w:rPr>
                        <w:b/>
                        <w:bCs/>
                      </w:rPr>
                      <w:t>IT Coordinator                                                                                                   Mar. 2025 – Dec. 2025</w:t>
                    </w:r>
                  </w:p>
                  <w:p w14:paraId="4FAE446B" w14:textId="18A58A00" w:rsidR="00BF6EAD" w:rsidRPr="00BF6EAD" w:rsidRDefault="00BF6EAD" w:rsidP="00BF6EAD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BF6EAD">
                      <w:rPr>
                        <w:b/>
                        <w:bCs/>
                      </w:rPr>
                      <w:lastRenderedPageBreak/>
                      <w:t>Systems Oversight &amp; Quality Assurance:</w:t>
                    </w:r>
                    <w:r w:rsidRPr="00BF6EAD">
                      <w:t xml:space="preserve"> Managed and maintained the health of all IT infrastructure, ensuring 100% system uptime and optimal performance through proactive monitoring and routine audits.</w:t>
                    </w:r>
                  </w:p>
                  <w:p w14:paraId="6B83A013" w14:textId="73AE6D6B" w:rsidR="00BF6EAD" w:rsidRPr="00BF6EAD" w:rsidRDefault="00BF6EAD" w:rsidP="00BF6EAD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BF6EAD">
                      <w:rPr>
                        <w:b/>
                        <w:bCs/>
                      </w:rPr>
                      <w:t>Technical Mentorship &amp; Capacity Building:</w:t>
                    </w:r>
                    <w:r w:rsidRPr="00BF6EAD">
                      <w:t xml:space="preserve"> Led a technical team in designing and delivering a </w:t>
                    </w:r>
                    <w:proofErr w:type="gramStart"/>
                    <w:r w:rsidRPr="00BF6EAD">
                      <w:t>c</w:t>
                    </w:r>
                    <w:r>
                      <w:t>omprehensive</w:t>
                    </w:r>
                    <w:r w:rsidR="00AD585A">
                      <w:t xml:space="preserve"> </w:t>
                    </w:r>
                    <w:r w:rsidRPr="00BF6EAD">
                      <w:t>fundamentals</w:t>
                    </w:r>
                    <w:proofErr w:type="gramEnd"/>
                    <w:r w:rsidRPr="00BF6EAD">
                      <w:t xml:space="preserve"> on computer</w:t>
                    </w:r>
                    <w:r>
                      <w:t xml:space="preserve"> software and </w:t>
                    </w:r>
                    <w:r w:rsidRPr="00BF6EAD">
                      <w:t xml:space="preserve">hardware troubleshooting, enhancing the digital literacy and self-sufficiency of </w:t>
                    </w:r>
                    <w:r>
                      <w:t>more than 50</w:t>
                    </w:r>
                    <w:r w:rsidRPr="00BF6EAD">
                      <w:t xml:space="preserve"> learners.</w:t>
                    </w:r>
                  </w:p>
                  <w:p w14:paraId="33A0E5A0" w14:textId="15828EB3" w:rsidR="00BF6EAD" w:rsidRPr="00BF6EAD" w:rsidRDefault="00BF6EAD" w:rsidP="00BF6EAD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BF6EAD">
                      <w:rPr>
                        <w:b/>
                        <w:bCs/>
                      </w:rPr>
                      <w:t>Process Automation &amp; Efficiency:</w:t>
                    </w:r>
                    <w:r w:rsidRPr="00BF6EAD">
                      <w:t xml:space="preserve"> Spearheaded the development of a custom software solution in collaboration with the engineering team to automate daily transaction analysis and streamline client email correspondence, reducing manual workload.</w:t>
                    </w:r>
                  </w:p>
                  <w:p w14:paraId="3E95F42E" w14:textId="2C6F551F" w:rsidR="00BF6EAD" w:rsidRPr="00BF6EAD" w:rsidRDefault="00BF6EAD" w:rsidP="00BF6EAD">
                    <w:pPr>
                      <w:pStyle w:val="ListParagraph"/>
                      <w:numPr>
                        <w:ilvl w:val="0"/>
                        <w:numId w:val="4"/>
                      </w:num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  <w:r w:rsidRPr="00BF6EAD">
                      <w:rPr>
                        <w:b/>
                        <w:bCs/>
                      </w:rPr>
                      <w:t>Collaborative Problem Solving:</w:t>
                    </w:r>
                    <w:r w:rsidRPr="00BF6EAD">
                      <w:t xml:space="preserve"> Orchestrated team-based initiatives to diagnose and resolve complex system issues, fostering a culture of knowledge-sharing and technical excellence.</w:t>
                    </w:r>
                  </w:p>
                  <w:p w14:paraId="2D10B177" w14:textId="5D9543B7" w:rsidR="00F05EE0" w:rsidRDefault="002C1E27" w:rsidP="004241A7">
                    <w:pPr>
                      <w:spacing w:line="360" w:lineRule="auto"/>
                      <w:jc w:val="both"/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/w:pPr>
                  </w:p>
                </w:sdtContent>
              </w:sdt>
            </w:sdtContent>
          </w:sdt>
        </w:tc>
      </w:tr>
      <w:tr w:rsidR="00F05EE0" w14:paraId="7A9E21F4" w14:textId="77777777" w:rsidTr="003F0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44C9694D" w14:textId="22AF7567" w:rsidR="00F05EE0" w:rsidRDefault="00B6412A">
            <w:pPr>
              <w:pStyle w:val="Heading1"/>
            </w:pPr>
            <w:r>
              <w:lastRenderedPageBreak/>
              <w:t>teaching experience</w:t>
            </w:r>
          </w:p>
        </w:tc>
        <w:tc>
          <w:tcPr>
            <w:tcW w:w="472" w:type="dxa"/>
          </w:tcPr>
          <w:p w14:paraId="7DD98237" w14:textId="77777777" w:rsidR="00F05EE0" w:rsidRDefault="00F05E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p w14:paraId="59D2BA9A" w14:textId="4921389B" w:rsidR="00F05EE0" w:rsidRDefault="00EC1488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 Youth Service Corp</w:t>
            </w:r>
            <w:r w:rsidR="0056738C">
              <w:t xml:space="preserve"> (NYSC)</w:t>
            </w:r>
            <w:r>
              <w:t xml:space="preserve">                     </w:t>
            </w:r>
          </w:p>
          <w:p w14:paraId="6DB8AF03" w14:textId="77777777" w:rsidR="00EC1488" w:rsidRDefault="00EC1488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 Precise Technology Services                                  Feb. 2025 – Dec. 2025</w:t>
            </w:r>
          </w:p>
          <w:p w14:paraId="7B33602B" w14:textId="77777777" w:rsidR="00963D49" w:rsidRDefault="00963D49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BDCD61" w14:textId="255686B8" w:rsidR="0056738C" w:rsidRPr="0056738C" w:rsidRDefault="0056738C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38C">
              <w:rPr>
                <w:b/>
                <w:bCs/>
              </w:rPr>
              <w:t>Curriculum Design:</w:t>
            </w:r>
            <w:r w:rsidRPr="0056738C">
              <w:t xml:space="preserve"> Developed and delivered a practical data analysis curriculum, translating complex statistical theories into actionable business insights for learners.</w:t>
            </w:r>
          </w:p>
          <w:p w14:paraId="6F2AFE7C" w14:textId="77777777" w:rsidR="00963D49" w:rsidRDefault="0056738C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38C">
              <w:rPr>
                <w:b/>
                <w:bCs/>
              </w:rPr>
              <w:t>Technical Instruction</w:t>
            </w:r>
            <w:r w:rsidRPr="00AD585A">
              <w:t xml:space="preserve">: Conducted hands-on training sessions in Excel, SQL, </w:t>
            </w:r>
            <w:r w:rsidR="001C5E3C" w:rsidRPr="00AD585A">
              <w:t xml:space="preserve">Python, </w:t>
            </w:r>
            <w:r w:rsidRPr="00AD585A">
              <w:t>and Power BI,</w:t>
            </w:r>
            <w:r w:rsidRPr="0056738C">
              <w:t xml:space="preserve"> guiding students through data cleaning, transformation, and visualization techniques.</w:t>
            </w:r>
          </w:p>
          <w:p w14:paraId="06CF3241" w14:textId="77777777" w:rsidR="00AD585A" w:rsidRDefault="00AD585A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65709E" w14:textId="4AD1E318" w:rsidR="001C5E3C" w:rsidRDefault="001C5E3C" w:rsidP="0056738C">
            <w:pPr>
              <w:pStyle w:val="Resume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5EE0" w14:paraId="23F6D9A3" w14:textId="77777777" w:rsidTr="003F0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1F899590" w14:textId="4AA6BE7C" w:rsidR="00F05EE0" w:rsidRDefault="001C5E3C">
            <w:pPr>
              <w:pStyle w:val="Heading1"/>
            </w:pPr>
            <w:r>
              <w:t>memberships</w:t>
            </w:r>
          </w:p>
        </w:tc>
        <w:tc>
          <w:tcPr>
            <w:tcW w:w="472" w:type="dxa"/>
          </w:tcPr>
          <w:p w14:paraId="7C3B7BF7" w14:textId="77777777" w:rsidR="00F05EE0" w:rsidRDefault="00F05E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p w14:paraId="110FBDF3" w14:textId="58BA5BAB" w:rsidR="00F05EE0" w:rsidRDefault="001C5E3C">
            <w:pPr>
              <w:pStyle w:val="Resum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National Association o</w:t>
            </w:r>
            <w:r w:rsidR="00591152">
              <w:t xml:space="preserve">f Physics Students (NAPS) </w:t>
            </w:r>
          </w:p>
        </w:tc>
      </w:tr>
      <w:tr w:rsidR="00F05EE0" w14:paraId="671E47E3" w14:textId="77777777" w:rsidTr="003F0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8" w:type="dxa"/>
          </w:tcPr>
          <w:p w14:paraId="53F9FFEC" w14:textId="77777777" w:rsidR="006A1048" w:rsidRDefault="006A1048">
            <w:pPr>
              <w:pStyle w:val="Heading1"/>
            </w:pPr>
          </w:p>
          <w:p w14:paraId="102BCDBA" w14:textId="77777777" w:rsidR="00AD585A" w:rsidRPr="00AD585A" w:rsidRDefault="00AD585A" w:rsidP="00AD585A"/>
          <w:p w14:paraId="05B154B6" w14:textId="77777777" w:rsidR="00F05EE0" w:rsidRDefault="00591152">
            <w:pPr>
              <w:pStyle w:val="Heading1"/>
              <w:rPr>
                <w:b w:val="0"/>
                <w:bCs w:val="0"/>
              </w:rPr>
            </w:pPr>
            <w:r>
              <w:t>Certification</w:t>
            </w:r>
          </w:p>
          <w:p w14:paraId="745A1EDB" w14:textId="77777777" w:rsidR="006A1048" w:rsidRDefault="006A1048" w:rsidP="006A1048">
            <w:pPr>
              <w:rPr>
                <w:b w:val="0"/>
                <w:bCs w:val="0"/>
              </w:rPr>
            </w:pPr>
          </w:p>
          <w:p w14:paraId="0D0D01F8" w14:textId="77777777" w:rsidR="006A1048" w:rsidRDefault="006A1048" w:rsidP="006A1048">
            <w:pPr>
              <w:rPr>
                <w:b w:val="0"/>
                <w:bCs w:val="0"/>
              </w:rPr>
            </w:pPr>
          </w:p>
          <w:p w14:paraId="7BEF59F9" w14:textId="77777777" w:rsidR="006A1048" w:rsidRDefault="006A1048" w:rsidP="006A1048">
            <w:pPr>
              <w:rPr>
                <w:b w:val="0"/>
                <w:bCs w:val="0"/>
              </w:rPr>
            </w:pPr>
          </w:p>
          <w:p w14:paraId="5F597148" w14:textId="77777777" w:rsidR="006A1048" w:rsidRDefault="006A1048" w:rsidP="006A1048"/>
          <w:p w14:paraId="461607CC" w14:textId="77777777" w:rsidR="00AD585A" w:rsidRDefault="00AD585A" w:rsidP="006A1048"/>
          <w:p w14:paraId="014636D8" w14:textId="77777777" w:rsidR="006B46D3" w:rsidRDefault="006B46D3" w:rsidP="006A1048"/>
          <w:p w14:paraId="4896854C" w14:textId="77777777" w:rsidR="006B46D3" w:rsidRDefault="006B46D3" w:rsidP="006A1048"/>
          <w:p w14:paraId="6622DA65" w14:textId="77777777" w:rsidR="006B46D3" w:rsidRDefault="006B46D3" w:rsidP="006A1048"/>
          <w:p w14:paraId="30B4CA0B" w14:textId="77777777" w:rsidR="006B46D3" w:rsidRDefault="006B46D3" w:rsidP="006A1048"/>
          <w:p w14:paraId="4521ABE3" w14:textId="77777777" w:rsidR="00AD585A" w:rsidRDefault="00AD585A" w:rsidP="006A1048"/>
          <w:p w14:paraId="29B61768" w14:textId="77777777" w:rsidR="006A1048" w:rsidRDefault="006A1048" w:rsidP="006A1048">
            <w:pPr>
              <w:rPr>
                <w:b w:val="0"/>
                <w:bCs w:val="0"/>
              </w:rPr>
            </w:pPr>
          </w:p>
          <w:p w14:paraId="00821A01" w14:textId="77777777" w:rsidR="006A1048" w:rsidRDefault="006A1048" w:rsidP="006A1048">
            <w:pPr>
              <w:rPr>
                <w:b w:val="0"/>
                <w:bCs w:val="0"/>
              </w:rPr>
            </w:pPr>
          </w:p>
          <w:p w14:paraId="32649FCE" w14:textId="77777777" w:rsidR="006A1048" w:rsidRDefault="006A1048" w:rsidP="006A1048">
            <w:pPr>
              <w:pStyle w:val="Heading1"/>
              <w:rPr>
                <w:b w:val="0"/>
                <w:bCs w:val="0"/>
              </w:rPr>
            </w:pPr>
            <w:r>
              <w:t>COMPUTER SKILLS</w:t>
            </w:r>
          </w:p>
          <w:p w14:paraId="724C528F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58649638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300A0278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1D9E5C8A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0C768C5A" w14:textId="77777777" w:rsidR="00D5726F" w:rsidRDefault="00D5726F" w:rsidP="00D5726F"/>
          <w:p w14:paraId="06023BA2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1777990F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20DC29A3" w14:textId="77777777" w:rsidR="00AD585A" w:rsidRDefault="00AD585A" w:rsidP="00D5726F"/>
          <w:p w14:paraId="703A1BC3" w14:textId="77777777" w:rsidR="009F3D7A" w:rsidRDefault="009F3D7A" w:rsidP="00D5726F"/>
          <w:p w14:paraId="0555F123" w14:textId="77777777" w:rsidR="00AD585A" w:rsidRDefault="00AD585A" w:rsidP="00D5726F"/>
          <w:p w14:paraId="24A3150B" w14:textId="77777777" w:rsidR="00AD585A" w:rsidRDefault="00AD585A" w:rsidP="00D5726F"/>
          <w:p w14:paraId="76A91D95" w14:textId="77777777" w:rsidR="00AD585A" w:rsidRDefault="00AD585A" w:rsidP="00D5726F"/>
          <w:p w14:paraId="2FB26D0E" w14:textId="77777777" w:rsidR="00AD585A" w:rsidRDefault="00AD585A" w:rsidP="00D5726F"/>
          <w:p w14:paraId="1B2B6B37" w14:textId="77777777" w:rsidR="00AD585A" w:rsidRDefault="00AD585A" w:rsidP="00D5726F">
            <w:pPr>
              <w:rPr>
                <w:b w:val="0"/>
                <w:bCs w:val="0"/>
              </w:rPr>
            </w:pPr>
          </w:p>
          <w:p w14:paraId="115C898C" w14:textId="77777777" w:rsidR="00CC276F" w:rsidRDefault="00CC276F" w:rsidP="00D5726F"/>
          <w:p w14:paraId="07FBDA0C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55B47B8B" w14:textId="77777777" w:rsidR="00D5726F" w:rsidRDefault="00D5726F" w:rsidP="00D5726F">
            <w:pPr>
              <w:pStyle w:val="Heading1"/>
              <w:rPr>
                <w:b w:val="0"/>
                <w:bCs w:val="0"/>
              </w:rPr>
            </w:pPr>
            <w:r>
              <w:t>LANGUAGE</w:t>
            </w:r>
          </w:p>
          <w:p w14:paraId="442C23BC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48562528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3B9EA2B4" w14:textId="77777777" w:rsidR="00D5726F" w:rsidRDefault="00D5726F" w:rsidP="00D5726F">
            <w:pPr>
              <w:rPr>
                <w:b w:val="0"/>
                <w:bCs w:val="0"/>
              </w:rPr>
            </w:pPr>
          </w:p>
          <w:p w14:paraId="50080B32" w14:textId="20FC6434" w:rsidR="00D5726F" w:rsidRPr="00D5726F" w:rsidRDefault="00D5726F" w:rsidP="00D5726F"/>
        </w:tc>
        <w:tc>
          <w:tcPr>
            <w:tcW w:w="472" w:type="dxa"/>
          </w:tcPr>
          <w:p w14:paraId="5FA253DB" w14:textId="77777777" w:rsidR="00F05EE0" w:rsidRDefault="00F05EE0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90" w:type="dxa"/>
          </w:tcPr>
          <w:p w14:paraId="47FDEBE9" w14:textId="366BFAAD" w:rsidR="005E02A4" w:rsidRDefault="005E02A4" w:rsidP="00AD585A">
            <w:pPr>
              <w:pStyle w:val="Heading2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811CE9" w14:textId="77777777" w:rsidR="00AD585A" w:rsidRDefault="00AD585A" w:rsidP="00AD58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403BC8" w14:textId="0C2E26DF" w:rsidR="006B46D3" w:rsidRDefault="006B46D3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 Association of Physics Students (</w:t>
            </w:r>
            <w:proofErr w:type="gramStart"/>
            <w:r>
              <w:t xml:space="preserve">NAPS)   </w:t>
            </w:r>
            <w:proofErr w:type="gramEnd"/>
            <w:r>
              <w:t xml:space="preserve">                                                        Jan. 2024</w:t>
            </w:r>
            <w:r>
              <w:t xml:space="preserve"> </w:t>
            </w:r>
            <w:r>
              <w:t xml:space="preserve">Basic Financial Education by </w:t>
            </w:r>
            <w:proofErr w:type="spellStart"/>
            <w:r>
              <w:t>Kudimata</w:t>
            </w:r>
            <w:proofErr w:type="spellEnd"/>
            <w:r>
              <w:t xml:space="preserve">                                                                             Feb. 2025</w:t>
            </w:r>
          </w:p>
          <w:p w14:paraId="07655B14" w14:textId="62090636" w:rsidR="005E02A4" w:rsidRDefault="005E02A4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Career Essential in Generative AI by Microsoft and </w:t>
            </w:r>
            <w:proofErr w:type="spellStart"/>
            <w:r>
              <w:t>LikendIn</w:t>
            </w:r>
            <w:proofErr w:type="spellEnd"/>
            <w:r w:rsidR="005A23FC">
              <w:t xml:space="preserve">              </w:t>
            </w:r>
            <w:r w:rsidR="001A255C">
              <w:t>Apr. 2025 – Jun. 2025</w:t>
            </w:r>
          </w:p>
          <w:p w14:paraId="7640E620" w14:textId="5437BDEF" w:rsidR="005E02A4" w:rsidRDefault="005E02A4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Analysis </w:t>
            </w:r>
            <w:r w:rsidR="00BB06F4">
              <w:t>Certificate</w:t>
            </w:r>
            <w:r w:rsidR="00F8014C">
              <w:t>:</w:t>
            </w:r>
            <w:r w:rsidR="00E66A96">
              <w:t xml:space="preserve"> 3MTT</w:t>
            </w:r>
            <w:r w:rsidR="00F8014C">
              <w:t xml:space="preserve"> in collaboration with </w:t>
            </w:r>
            <w:r w:rsidR="00B951E3">
              <w:rPr>
                <w:i/>
                <w:iCs/>
              </w:rPr>
              <w:t>Darey.io</w:t>
            </w:r>
            <w:r w:rsidR="00B951E3">
              <w:t xml:space="preserve">          Feb</w:t>
            </w:r>
            <w:r w:rsidR="00977BF8">
              <w:t>. 2025 – Dec. 2025</w:t>
            </w:r>
          </w:p>
          <w:p w14:paraId="2947A455" w14:textId="28A7BF99" w:rsidR="00DF127B" w:rsidRDefault="00DF127B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Analysis and Visualization:  Sam Precise Technology Service    Jan. 2025 – Dec. 2025</w:t>
            </w:r>
          </w:p>
          <w:p w14:paraId="754DF1C8" w14:textId="3C6AD17D" w:rsidR="006B46D3" w:rsidRPr="00B951E3" w:rsidRDefault="006B46D3" w:rsidP="006B46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Delivery Certificate: NYSC                                                                                       Dec. 2025</w:t>
            </w:r>
          </w:p>
          <w:p w14:paraId="1DD8CACF" w14:textId="59069DED" w:rsidR="00DF127B" w:rsidRDefault="00DF127B" w:rsidP="006B46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National Youth Service Corp (</w:t>
            </w:r>
            <w:proofErr w:type="gramStart"/>
            <w:r>
              <w:t xml:space="preserve">NYSC)   </w:t>
            </w:r>
            <w:proofErr w:type="gramEnd"/>
            <w:r>
              <w:t xml:space="preserve">                             </w:t>
            </w:r>
            <w:r>
              <w:t xml:space="preserve"> </w:t>
            </w:r>
            <w:r w:rsidR="006B46D3">
              <w:t xml:space="preserve"> </w:t>
            </w:r>
            <w:r>
              <w:t xml:space="preserve">                            Jan. 2025 – Jan. 2026</w:t>
            </w:r>
          </w:p>
          <w:p w14:paraId="1A9220C6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1E67EC" w14:textId="77777777" w:rsidR="00AD585A" w:rsidRDefault="00AD585A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D1A691" w14:textId="009FC3F9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Word</w:t>
            </w:r>
          </w:p>
          <w:p w14:paraId="60CDB5D7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PowerPoint</w:t>
            </w:r>
          </w:p>
          <w:p w14:paraId="1FDEFD8D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Microsoft Excel</w:t>
            </w:r>
          </w:p>
          <w:p w14:paraId="51F5C95A" w14:textId="0D244845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(</w:t>
            </w:r>
            <w:proofErr w:type="spellStart"/>
            <w:r>
              <w:t>Numpy</w:t>
            </w:r>
            <w:proofErr w:type="spellEnd"/>
            <w:r>
              <w:t xml:space="preserve">, Pandas, Matplotlib, Seaborn, </w:t>
            </w:r>
            <w:proofErr w:type="spellStart"/>
            <w:r>
              <w:t>Sklearn</w:t>
            </w:r>
            <w:proofErr w:type="spellEnd"/>
            <w:r>
              <w:t xml:space="preserve">, </w:t>
            </w:r>
            <w:r w:rsidR="00D5726F">
              <w:t>TensorFlow</w:t>
            </w:r>
            <w:r>
              <w:t>)</w:t>
            </w:r>
          </w:p>
          <w:p w14:paraId="66448702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</w:t>
            </w:r>
          </w:p>
          <w:p w14:paraId="4B529717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  <w:p w14:paraId="59B2C723" w14:textId="77777777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Tableau</w:t>
            </w:r>
          </w:p>
          <w:p w14:paraId="7B598344" w14:textId="3CF66C6C" w:rsidR="006A1048" w:rsidRDefault="006A1048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Corel Draw </w:t>
            </w:r>
          </w:p>
          <w:p w14:paraId="049EAEF6" w14:textId="17A4725B" w:rsidR="00673246" w:rsidRDefault="00770FF2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Microsoft </w:t>
            </w:r>
            <w:r w:rsidR="00180056">
              <w:t>Azure</w:t>
            </w:r>
          </w:p>
          <w:p w14:paraId="7F8CE297" w14:textId="78A92055" w:rsidR="00AD585A" w:rsidRDefault="00AD585A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Arduino </w:t>
            </w:r>
            <w:r w:rsidR="00D23D0B">
              <w:t xml:space="preserve">Programming </w:t>
            </w:r>
          </w:p>
          <w:p w14:paraId="6E07CD60" w14:textId="77777777" w:rsidR="00AD585A" w:rsidRDefault="00AD585A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66FAF3" w14:textId="77777777" w:rsidR="00CC276F" w:rsidRDefault="00CC276F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9F8E2E" w14:textId="5A67D58B" w:rsidR="00D5726F" w:rsidRPr="00D5726F" w:rsidRDefault="00D5726F" w:rsidP="00AD5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</w:tbl>
    <w:p w14:paraId="65ECC49B" w14:textId="429893E2" w:rsidR="006A1048" w:rsidRDefault="006A1048"/>
    <w:sectPr w:rsidR="006A1048">
      <w:footerReference w:type="default" r:id="rId13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3558" w14:textId="77777777" w:rsidR="0059584A" w:rsidRDefault="0059584A">
      <w:pPr>
        <w:spacing w:before="0" w:after="0" w:line="240" w:lineRule="auto"/>
      </w:pPr>
      <w:r>
        <w:separator/>
      </w:r>
    </w:p>
  </w:endnote>
  <w:endnote w:type="continuationSeparator" w:id="0">
    <w:p w14:paraId="7E715763" w14:textId="77777777" w:rsidR="0059584A" w:rsidRDefault="005958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079DD" w14:textId="77777777" w:rsidR="00F05EE0" w:rsidRDefault="00272EB5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DE374" w14:textId="77777777" w:rsidR="0059584A" w:rsidRDefault="0059584A">
      <w:pPr>
        <w:spacing w:before="0" w:after="0" w:line="240" w:lineRule="auto"/>
      </w:pPr>
      <w:r>
        <w:separator/>
      </w:r>
    </w:p>
  </w:footnote>
  <w:footnote w:type="continuationSeparator" w:id="0">
    <w:p w14:paraId="6B09FFE9" w14:textId="77777777" w:rsidR="0059584A" w:rsidRDefault="005958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C5571"/>
    <w:multiLevelType w:val="hybridMultilevel"/>
    <w:tmpl w:val="30D2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72966"/>
    <w:multiLevelType w:val="hybridMultilevel"/>
    <w:tmpl w:val="7C320142"/>
    <w:lvl w:ilvl="0" w:tplc="CDCA7A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D071F"/>
    <w:multiLevelType w:val="hybridMultilevel"/>
    <w:tmpl w:val="AB6E1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A474B"/>
    <w:multiLevelType w:val="hybridMultilevel"/>
    <w:tmpl w:val="90ACA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216AA2"/>
    <w:multiLevelType w:val="hybridMultilevel"/>
    <w:tmpl w:val="524C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30FC8"/>
    <w:multiLevelType w:val="hybridMultilevel"/>
    <w:tmpl w:val="3C00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061904">
    <w:abstractNumId w:val="0"/>
  </w:num>
  <w:num w:numId="2" w16cid:durableId="423651363">
    <w:abstractNumId w:val="1"/>
  </w:num>
  <w:num w:numId="3" w16cid:durableId="1960139504">
    <w:abstractNumId w:val="3"/>
  </w:num>
  <w:num w:numId="4" w16cid:durableId="1545871661">
    <w:abstractNumId w:val="4"/>
  </w:num>
  <w:num w:numId="5" w16cid:durableId="55671565">
    <w:abstractNumId w:val="5"/>
  </w:num>
  <w:num w:numId="6" w16cid:durableId="1159999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4A"/>
    <w:rsid w:val="00007A10"/>
    <w:rsid w:val="00066E9C"/>
    <w:rsid w:val="00086C30"/>
    <w:rsid w:val="00180056"/>
    <w:rsid w:val="001A255C"/>
    <w:rsid w:val="001B7DF2"/>
    <w:rsid w:val="001C5E3C"/>
    <w:rsid w:val="00272EB5"/>
    <w:rsid w:val="002A3134"/>
    <w:rsid w:val="002A43C6"/>
    <w:rsid w:val="002C1E27"/>
    <w:rsid w:val="002D14F5"/>
    <w:rsid w:val="003036C6"/>
    <w:rsid w:val="00383AA3"/>
    <w:rsid w:val="00395675"/>
    <w:rsid w:val="003967A7"/>
    <w:rsid w:val="003B57E6"/>
    <w:rsid w:val="003F0303"/>
    <w:rsid w:val="0040270D"/>
    <w:rsid w:val="004241A7"/>
    <w:rsid w:val="00446F6F"/>
    <w:rsid w:val="00506662"/>
    <w:rsid w:val="00552271"/>
    <w:rsid w:val="0056738C"/>
    <w:rsid w:val="00576373"/>
    <w:rsid w:val="00591152"/>
    <w:rsid w:val="0059584A"/>
    <w:rsid w:val="005A23FC"/>
    <w:rsid w:val="005A3AE4"/>
    <w:rsid w:val="005D3476"/>
    <w:rsid w:val="005E02A4"/>
    <w:rsid w:val="005F5445"/>
    <w:rsid w:val="00636C3B"/>
    <w:rsid w:val="00673246"/>
    <w:rsid w:val="00680EB0"/>
    <w:rsid w:val="006A1048"/>
    <w:rsid w:val="006B46D3"/>
    <w:rsid w:val="006C6F32"/>
    <w:rsid w:val="006D7B6E"/>
    <w:rsid w:val="00770FF2"/>
    <w:rsid w:val="0086718E"/>
    <w:rsid w:val="00954CA8"/>
    <w:rsid w:val="00963D49"/>
    <w:rsid w:val="00977BF8"/>
    <w:rsid w:val="00992BD9"/>
    <w:rsid w:val="00995B66"/>
    <w:rsid w:val="009C228C"/>
    <w:rsid w:val="009F22C9"/>
    <w:rsid w:val="009F3D7A"/>
    <w:rsid w:val="00A30479"/>
    <w:rsid w:val="00A34EFC"/>
    <w:rsid w:val="00A410C8"/>
    <w:rsid w:val="00A45229"/>
    <w:rsid w:val="00AD585A"/>
    <w:rsid w:val="00B6412A"/>
    <w:rsid w:val="00B951E3"/>
    <w:rsid w:val="00BA29E6"/>
    <w:rsid w:val="00BB06F4"/>
    <w:rsid w:val="00BB647D"/>
    <w:rsid w:val="00BE593D"/>
    <w:rsid w:val="00BF6EAD"/>
    <w:rsid w:val="00C7726D"/>
    <w:rsid w:val="00CA7193"/>
    <w:rsid w:val="00CC276F"/>
    <w:rsid w:val="00D17E8A"/>
    <w:rsid w:val="00D23A96"/>
    <w:rsid w:val="00D23D0B"/>
    <w:rsid w:val="00D26381"/>
    <w:rsid w:val="00D5726F"/>
    <w:rsid w:val="00DC4863"/>
    <w:rsid w:val="00DF127B"/>
    <w:rsid w:val="00E51BC1"/>
    <w:rsid w:val="00E63264"/>
    <w:rsid w:val="00E66A96"/>
    <w:rsid w:val="00EC1488"/>
    <w:rsid w:val="00EC39BF"/>
    <w:rsid w:val="00EC69FF"/>
    <w:rsid w:val="00ED39EA"/>
    <w:rsid w:val="00F05EE0"/>
    <w:rsid w:val="00F149D2"/>
    <w:rsid w:val="00F2419E"/>
    <w:rsid w:val="00F45D05"/>
    <w:rsid w:val="00F8014C"/>
    <w:rsid w:val="00FF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14D1E"/>
  <w15:chartTrackingRefBased/>
  <w15:docId w15:val="{1A9E78A9-2EA2-4A46-B407-890C1DBA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373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table" w:styleId="PlainTable4">
    <w:name w:val="Plain Table 4"/>
    <w:basedOn w:val="TableNormal"/>
    <w:uiPriority w:val="43"/>
    <w:rsid w:val="004027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semiHidden/>
    <w:qFormat/>
    <w:rsid w:val="005D34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93D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Emix120/Effect-of-Time-on-ZnO-Cu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mix120/Effect-of-Time-on-ZnO-CuO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www.linkedin.com/in/okoye-emmanuel-38150933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5286D6D1104C02ABEE59E7AC29F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A187-DA09-462B-AA67-0D0F9CCEF5A1}"/>
      </w:docPartPr>
      <w:docPartBody>
        <w:p w:rsidR="003B27D5" w:rsidRDefault="003B27D5">
          <w:pPr>
            <w:pStyle w:val="7B5286D6D1104C02ABEE59E7AC29F867"/>
          </w:pPr>
          <w:r>
            <w:t>[Street Address]</w:t>
          </w:r>
        </w:p>
      </w:docPartBody>
    </w:docPart>
    <w:docPart>
      <w:docPartPr>
        <w:name w:val="5F42765D4B194E3D83DF6E111F07B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23EE9-1943-4E2A-9415-A2F82FBD6DCF}"/>
      </w:docPartPr>
      <w:docPartBody>
        <w:p w:rsidR="003B27D5" w:rsidRDefault="003B27D5">
          <w:pPr>
            <w:pStyle w:val="5F42765D4B194E3D83DF6E111F07B41A"/>
          </w:pPr>
          <w:r>
            <w:t>[Telephone]</w:t>
          </w:r>
        </w:p>
      </w:docPartBody>
    </w:docPart>
    <w:docPart>
      <w:docPartPr>
        <w:name w:val="8D6B8C48F4CA4B5EAD1409BAB71ED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EDE1E-4E9B-499A-988A-3E2D09EFCA74}"/>
      </w:docPartPr>
      <w:docPartBody>
        <w:p w:rsidR="003B27D5" w:rsidRDefault="003B27D5">
          <w:pPr>
            <w:pStyle w:val="8D6B8C48F4CA4B5EAD1409BAB71EDF0D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E0482D1D126F4F73B43EF2CFFD9A4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964E6-6C97-4D7B-B449-26CCA9D6FD53}"/>
      </w:docPartPr>
      <w:docPartBody>
        <w:p w:rsidR="003B27D5" w:rsidRDefault="003B27D5">
          <w:pPr>
            <w:pStyle w:val="E0482D1D126F4F73B43EF2CFFD9A4C22"/>
          </w:pPr>
          <w:r>
            <w:t>[Your Name]</w:t>
          </w:r>
        </w:p>
      </w:docPartBody>
    </w:docPart>
    <w:docPart>
      <w:docPartPr>
        <w:name w:val="63AAAA9B9844474489D5755ACF27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A2DF4-EE55-4EE0-AAA5-299FB5A88DEE}"/>
      </w:docPartPr>
      <w:docPartBody>
        <w:p w:rsidR="003B27D5" w:rsidRDefault="003B27D5">
          <w:pPr>
            <w:pStyle w:val="63AAAA9B9844474489D5755ACF27789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D5"/>
    <w:rsid w:val="002D14F5"/>
    <w:rsid w:val="003B27D5"/>
    <w:rsid w:val="00636C3B"/>
    <w:rsid w:val="00A3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5286D6D1104C02ABEE59E7AC29F867">
    <w:name w:val="7B5286D6D1104C02ABEE59E7AC29F867"/>
  </w:style>
  <w:style w:type="paragraph" w:customStyle="1" w:styleId="3AA7955A6BDA43FCAE6597B3AE69EA99">
    <w:name w:val="3AA7955A6BDA43FCAE6597B3AE69EA99"/>
  </w:style>
  <w:style w:type="paragraph" w:customStyle="1" w:styleId="5F42765D4B194E3D83DF6E111F07B41A">
    <w:name w:val="5F42765D4B194E3D83DF6E111F07B41A"/>
  </w:style>
  <w:style w:type="paragraph" w:customStyle="1" w:styleId="F66422A49F224390B84CE62E04385013">
    <w:name w:val="F66422A49F224390B84CE62E04385013"/>
  </w:style>
  <w:style w:type="character" w:styleId="Emphasis">
    <w:name w:val="Emphasis"/>
    <w:basedOn w:val="DefaultParagraphFont"/>
    <w:uiPriority w:val="2"/>
    <w:unhideWhenUsed/>
    <w:qFormat/>
    <w:rPr>
      <w:color w:val="156082" w:themeColor="accent1"/>
    </w:rPr>
  </w:style>
  <w:style w:type="paragraph" w:customStyle="1" w:styleId="8D6B8C48F4CA4B5EAD1409BAB71EDF0D">
    <w:name w:val="8D6B8C48F4CA4B5EAD1409BAB71EDF0D"/>
  </w:style>
  <w:style w:type="paragraph" w:customStyle="1" w:styleId="E0482D1D126F4F73B43EF2CFFD9A4C22">
    <w:name w:val="E0482D1D126F4F73B43EF2CFFD9A4C22"/>
  </w:style>
  <w:style w:type="character" w:styleId="PlaceholderText">
    <w:name w:val="Placeholder Text"/>
    <w:basedOn w:val="DefaultParagraphFont"/>
    <w:uiPriority w:val="99"/>
    <w:semiHidden/>
    <w:rsid w:val="003B27D5"/>
    <w:rPr>
      <w:color w:val="808080"/>
    </w:rPr>
  </w:style>
  <w:style w:type="paragraph" w:customStyle="1" w:styleId="63AAAA9B9844474489D5755ACF277895">
    <w:name w:val="63AAAA9B9844474489D5755ACF2778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Awka, Anambra State</CompanyAddress>
  <CompanyPhone>+2348165496550</CompanyPhone>
  <CompanyFax/>
  <CompanyEmail>Okoyemmanuel13@gmail.com</CompanyEmail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2</TotalTime>
  <Pages>4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OkoyE emmanuel emeka</dc:creator>
  <cp:keywords>GitHub</cp:keywords>
  <cp:lastModifiedBy>Okoye Emmanuel</cp:lastModifiedBy>
  <cp:revision>2</cp:revision>
  <dcterms:created xsi:type="dcterms:W3CDTF">2026-01-12T14:21:00Z</dcterms:created>
  <dcterms:modified xsi:type="dcterms:W3CDTF">2026-01-12T14:21:00Z</dcterms:modified>
  <cp:category>LikendIn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